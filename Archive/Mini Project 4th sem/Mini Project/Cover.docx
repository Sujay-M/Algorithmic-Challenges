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2AD" w:rsidRDefault="00A80882" w:rsidP="00F33451"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26ED33A" wp14:editId="10AA15F7">
            <wp:simplePos x="0" y="0"/>
            <wp:positionH relativeFrom="column">
              <wp:posOffset>185420</wp:posOffset>
            </wp:positionH>
            <wp:positionV relativeFrom="paragraph">
              <wp:posOffset>114337</wp:posOffset>
            </wp:positionV>
            <wp:extent cx="899583" cy="952500"/>
            <wp:effectExtent l="152400" t="114300" r="339090" b="304800"/>
            <wp:wrapNone/>
            <wp:docPr id="4" name="Picture 4" descr="H:\r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r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583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D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CFDFFB" wp14:editId="2AD0AC4D">
                <wp:simplePos x="0" y="0"/>
                <wp:positionH relativeFrom="column">
                  <wp:posOffset>2081530</wp:posOffset>
                </wp:positionH>
                <wp:positionV relativeFrom="paragraph">
                  <wp:posOffset>7063105</wp:posOffset>
                </wp:positionV>
                <wp:extent cx="5048250" cy="3228975"/>
                <wp:effectExtent l="0" t="0" r="0" b="0"/>
                <wp:wrapNone/>
                <wp:docPr id="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C5D05" w:rsidRDefault="00432D78" w:rsidP="005C5D05">
                            <w:pPr>
                              <w:jc w:val="center"/>
                              <w:rPr>
                                <w:rFonts w:ascii="PragmaticaCondCTT" w:hAnsi="PragmaticaCondCTT"/>
                                <w:color w:val="FFFFFF"/>
                                <w:sz w:val="140"/>
                                <w:szCs w:val="140"/>
                              </w:rPr>
                            </w:pPr>
                            <w:r>
                              <w:rPr>
                                <w:rFonts w:ascii="PragmaticaCondCTT" w:hAnsi="PragmaticaCondCTT"/>
                                <w:color w:val="FFFFFF"/>
                                <w:sz w:val="140"/>
                                <w:szCs w:val="140"/>
                              </w:rPr>
                              <w:t>ADDER</w:t>
                            </w:r>
                          </w:p>
                          <w:p w:rsidR="00432D78" w:rsidRDefault="00432D78" w:rsidP="005C5D05">
                            <w:pPr>
                              <w:jc w:val="center"/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  <w:t xml:space="preserve">Mentor: Prof. </w:t>
                            </w:r>
                            <w:proofErr w:type="spellStart"/>
                            <w:r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  <w:t>Bhavanishankar</w:t>
                            </w:r>
                            <w:proofErr w:type="spellEnd"/>
                          </w:p>
                          <w:p w:rsidR="00432D78" w:rsidRPr="00432D78" w:rsidRDefault="00432D78" w:rsidP="00432D78">
                            <w:pPr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  <w:t xml:space="preserve"> Report By:</w:t>
                            </w:r>
                            <w:r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Sameer</w:t>
                            </w:r>
                          </w:p>
                          <w:p w:rsidR="00432D78" w:rsidRPr="00432D78" w:rsidRDefault="00432D78" w:rsidP="00432D78">
                            <w:pPr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</w:pP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proofErr w:type="spellStart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Shashi</w:t>
                            </w:r>
                            <w:proofErr w:type="spellEnd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Kiran</w:t>
                            </w:r>
                            <w:proofErr w:type="spellEnd"/>
                          </w:p>
                          <w:p w:rsidR="00432D78" w:rsidRPr="00432D78" w:rsidRDefault="00432D78" w:rsidP="00432D78">
                            <w:pPr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</w:pP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proofErr w:type="spellStart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Sujay</w:t>
                            </w:r>
                            <w:proofErr w:type="spellEnd"/>
                          </w:p>
                          <w:p w:rsidR="00432D78" w:rsidRPr="00432D78" w:rsidRDefault="00432D78" w:rsidP="00432D78">
                            <w:pPr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</w:pP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</w:r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ab/>
                              <w:t xml:space="preserve">Syed </w:t>
                            </w:r>
                            <w:proofErr w:type="spellStart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Musaddiq</w:t>
                            </w:r>
                            <w:proofErr w:type="spellEnd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432D78">
                              <w:rPr>
                                <w:rFonts w:ascii="PragmaticaCondCTT" w:hAnsi="PragmaticaCondCTT"/>
                                <w:color w:val="FFFFFF"/>
                                <w:sz w:val="44"/>
                                <w:szCs w:val="56"/>
                              </w:rPr>
                              <w:t>Faraz</w:t>
                            </w:r>
                            <w:proofErr w:type="spellEnd"/>
                          </w:p>
                          <w:p w:rsidR="00432D78" w:rsidRPr="00432D78" w:rsidRDefault="00432D78" w:rsidP="005C5D05">
                            <w:pPr>
                              <w:jc w:val="center"/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ragmaticaCondCTT" w:hAnsi="PragmaticaCondCTT"/>
                                <w:color w:val="FFFFF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163.9pt;margin-top:556.15pt;width:397.5pt;height:25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W+rtgIAALs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" filled="f" stroked="f">
                <v:textbox>
                  <w:txbxContent>
                    <w:p w:rsidR="005C5D05" w:rsidRDefault="00432D78" w:rsidP="005C5D05">
                      <w:pPr>
                        <w:jc w:val="center"/>
                        <w:rPr>
                          <w:rFonts w:ascii="PragmaticaCondCTT" w:hAnsi="PragmaticaCondCTT"/>
                          <w:color w:val="FFFFFF"/>
                          <w:sz w:val="140"/>
                          <w:szCs w:val="140"/>
                        </w:rPr>
                      </w:pPr>
                      <w:r>
                        <w:rPr>
                          <w:rFonts w:ascii="PragmaticaCondCTT" w:hAnsi="PragmaticaCondCTT"/>
                          <w:color w:val="FFFFFF"/>
                          <w:sz w:val="140"/>
                          <w:szCs w:val="140"/>
                        </w:rPr>
                        <w:t>ADDER</w:t>
                      </w:r>
                    </w:p>
                    <w:p w:rsidR="00432D78" w:rsidRDefault="00432D78" w:rsidP="005C5D05">
                      <w:pPr>
                        <w:jc w:val="center"/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</w:pPr>
                      <w:r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  <w:t xml:space="preserve">Mentor: Prof. </w:t>
                      </w:r>
                      <w:proofErr w:type="spellStart"/>
                      <w:r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  <w:t>Bhavanishankar</w:t>
                      </w:r>
                      <w:proofErr w:type="spellEnd"/>
                    </w:p>
                    <w:p w:rsidR="00432D78" w:rsidRPr="00432D78" w:rsidRDefault="00432D78" w:rsidP="00432D78">
                      <w:pPr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</w:pPr>
                      <w:r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  <w:t xml:space="preserve"> Report By:</w:t>
                      </w:r>
                      <w:r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Sameer</w:t>
                      </w:r>
                    </w:p>
                    <w:p w:rsidR="00432D78" w:rsidRPr="00432D78" w:rsidRDefault="00432D78" w:rsidP="00432D78">
                      <w:pPr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</w:pP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proofErr w:type="spellStart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Shashi</w:t>
                      </w:r>
                      <w:proofErr w:type="spellEnd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 xml:space="preserve"> </w:t>
                      </w:r>
                      <w:proofErr w:type="spellStart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Kiran</w:t>
                      </w:r>
                      <w:proofErr w:type="spellEnd"/>
                    </w:p>
                    <w:p w:rsidR="00432D78" w:rsidRPr="00432D78" w:rsidRDefault="00432D78" w:rsidP="00432D78">
                      <w:pPr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</w:pP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proofErr w:type="spellStart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Sujay</w:t>
                      </w:r>
                      <w:proofErr w:type="spellEnd"/>
                    </w:p>
                    <w:p w:rsidR="00432D78" w:rsidRPr="00432D78" w:rsidRDefault="00432D78" w:rsidP="00432D78">
                      <w:pPr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</w:pP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</w:r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ab/>
                        <w:t xml:space="preserve">Syed </w:t>
                      </w:r>
                      <w:proofErr w:type="spellStart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Musaddiq</w:t>
                      </w:r>
                      <w:proofErr w:type="spellEnd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 xml:space="preserve"> </w:t>
                      </w:r>
                      <w:proofErr w:type="spellStart"/>
                      <w:r w:rsidRPr="00432D78">
                        <w:rPr>
                          <w:rFonts w:ascii="PragmaticaCondCTT" w:hAnsi="PragmaticaCondCTT"/>
                          <w:color w:val="FFFFFF"/>
                          <w:sz w:val="44"/>
                          <w:szCs w:val="56"/>
                        </w:rPr>
                        <w:t>Faraz</w:t>
                      </w:r>
                      <w:proofErr w:type="spellEnd"/>
                    </w:p>
                    <w:p w:rsidR="00432D78" w:rsidRPr="00432D78" w:rsidRDefault="00432D78" w:rsidP="005C5D05">
                      <w:pPr>
                        <w:jc w:val="center"/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</w:pPr>
                      <w:r>
                        <w:rPr>
                          <w:rFonts w:ascii="PragmaticaCondCTT" w:hAnsi="PragmaticaCondCTT"/>
                          <w:color w:val="FFFFF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5C5D05">
        <w:rPr>
          <w:noProof/>
          <w:lang w:val="en-IN" w:eastAsia="en-IN"/>
        </w:rPr>
        <w:drawing>
          <wp:inline distT="0" distB="0" distL="0" distR="0" wp14:anchorId="4106E2BD" wp14:editId="403541C7">
            <wp:extent cx="7380605" cy="10511790"/>
            <wp:effectExtent l="19050" t="0" r="0" b="0"/>
            <wp:docPr id="13" name="Picture 12" descr="02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doma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62AD" w:rsidSect="00763AA9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gmaticaCondCTT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D78"/>
    <w:rsid w:val="000845AF"/>
    <w:rsid w:val="000B64AA"/>
    <w:rsid w:val="00140C57"/>
    <w:rsid w:val="001962AD"/>
    <w:rsid w:val="002471E8"/>
    <w:rsid w:val="002839BE"/>
    <w:rsid w:val="00295020"/>
    <w:rsid w:val="00332BC8"/>
    <w:rsid w:val="00392969"/>
    <w:rsid w:val="00432D78"/>
    <w:rsid w:val="0046336E"/>
    <w:rsid w:val="004B17DE"/>
    <w:rsid w:val="00524509"/>
    <w:rsid w:val="00561044"/>
    <w:rsid w:val="005C5D05"/>
    <w:rsid w:val="007000F6"/>
    <w:rsid w:val="00735175"/>
    <w:rsid w:val="0074677D"/>
    <w:rsid w:val="00763AA9"/>
    <w:rsid w:val="00812E01"/>
    <w:rsid w:val="00845075"/>
    <w:rsid w:val="00A66989"/>
    <w:rsid w:val="00A80882"/>
    <w:rsid w:val="00AD4877"/>
    <w:rsid w:val="00B56D66"/>
    <w:rsid w:val="00B93B4E"/>
    <w:rsid w:val="00C2588F"/>
    <w:rsid w:val="00C7744C"/>
    <w:rsid w:val="00CD1CD2"/>
    <w:rsid w:val="00D71E8E"/>
    <w:rsid w:val="00DF71C7"/>
    <w:rsid w:val="00F07024"/>
    <w:rsid w:val="00F2106E"/>
    <w:rsid w:val="00F3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71E8E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4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4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71E8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2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jay\AppData\Roaming\Microsoft\Templates\BoxedArt_TechCoverShee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90C29-BDE9-499E-B132-F35DEF6B34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309F62-9FA3-4634-8E76-D4862C179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BoxedArt_TechCoverSheet</Template>
  <TotalTime>19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Sujay</dc:creator>
  <cp:lastModifiedBy>Sujay</cp:lastModifiedBy>
  <cp:revision>3</cp:revision>
  <dcterms:created xsi:type="dcterms:W3CDTF">2014-04-29T12:42:00Z</dcterms:created>
  <dcterms:modified xsi:type="dcterms:W3CDTF">2014-04-29T13:09:00Z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TC019518289991</vt:lpwstr>
  </property>
</Properties>
</file>